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6B5E5D" w14:textId="7356C814" w:rsidR="005E008D" w:rsidRDefault="00DF7270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6C7E307" wp14:editId="3A325BD1">
                <wp:simplePos x="0" y="0"/>
                <wp:positionH relativeFrom="column">
                  <wp:posOffset>-723693</wp:posOffset>
                </wp:positionH>
                <wp:positionV relativeFrom="paragraph">
                  <wp:posOffset>5722470</wp:posOffset>
                </wp:positionV>
                <wp:extent cx="7242175" cy="336550"/>
                <wp:effectExtent l="0" t="0" r="0" b="635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17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DD336" w14:textId="23417248" w:rsidR="00C001DA" w:rsidRPr="00576B14" w:rsidRDefault="00B323CA" w:rsidP="00576B14">
                            <w:pPr>
                              <w:ind w:right="47"/>
                              <w:jc w:val="right"/>
                              <w:rPr>
                                <w:b/>
                                <w:i/>
                                <w:color w:val="D9D9D9" w:themeColor="background1" w:themeShade="D9"/>
                                <w:sz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969696" w:themeColor="accent3"/>
                                  <w:sz w:val="32"/>
                                </w:rPr>
                                <w:alias w:val="Publish Date"/>
                                <w:tag w:val=""/>
                                <w:id w:val="870569988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7-08-25T00:00:00Z">
                                  <w:dateFormat w:val="dd/MM/yyyy"/>
                                  <w:lid w:val="es-A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DF7270">
                                  <w:rPr>
                                    <w:b/>
                                    <w:i/>
                                    <w:color w:val="969696" w:themeColor="accent3"/>
                                    <w:sz w:val="32"/>
                                  </w:rPr>
                                  <w:t>25</w:t>
                                </w:r>
                                <w:r w:rsidR="0023359C">
                                  <w:rPr>
                                    <w:b/>
                                    <w:i/>
                                    <w:color w:val="969696" w:themeColor="accent3"/>
                                    <w:sz w:val="32"/>
                                  </w:rPr>
                                  <w:t>/08/2017</w:t>
                                </w:r>
                              </w:sdtContent>
                            </w:sdt>
                          </w:p>
                          <w:p w14:paraId="414CB41B" w14:textId="77777777" w:rsidR="00C001DA" w:rsidRPr="00576B14" w:rsidRDefault="00C001DA" w:rsidP="00576B14">
                            <w:pPr>
                              <w:ind w:right="47"/>
                              <w:jc w:val="right"/>
                              <w:rPr>
                                <w:color w:val="D9D9D9" w:themeColor="background1" w:themeShade="D9"/>
                                <w:sz w:val="4"/>
                              </w:rPr>
                            </w:pPr>
                          </w:p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7E307" id="Rectangle_x0020_14" o:spid="_x0000_s1026" style="position:absolute;margin-left:-57pt;margin-top:450.6pt;width:570.25pt;height:26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" filled="f" stroked="f">
                <v:textbox>
                  <w:txbxContent>
                    <w:p w14:paraId="656DD336" w14:textId="23417248" w:rsidR="00C001DA" w:rsidRPr="00576B14" w:rsidRDefault="00B323CA" w:rsidP="00576B14">
                      <w:pPr>
                        <w:ind w:right="47"/>
                        <w:jc w:val="right"/>
                        <w:rPr>
                          <w:b/>
                          <w:i/>
                          <w:color w:val="D9D9D9" w:themeColor="background1" w:themeShade="D9"/>
                          <w:sz w:val="32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969696" w:themeColor="accent3"/>
                            <w:sz w:val="32"/>
                          </w:rPr>
                          <w:alias w:val="Publish Date"/>
                          <w:tag w:val=""/>
                          <w:id w:val="870569988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7-08-25T00:00:00Z">
                            <w:dateFormat w:val="dd/MM/yyyy"/>
                            <w:lid w:val="es-A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DF7270">
                            <w:rPr>
                              <w:b/>
                              <w:i/>
                              <w:color w:val="969696" w:themeColor="accent3"/>
                              <w:sz w:val="32"/>
                            </w:rPr>
                            <w:t>25</w:t>
                          </w:r>
                          <w:r w:rsidR="0023359C">
                            <w:rPr>
                              <w:b/>
                              <w:i/>
                              <w:color w:val="969696" w:themeColor="accent3"/>
                              <w:sz w:val="32"/>
                            </w:rPr>
                            <w:t>/08/2017</w:t>
                          </w:r>
                        </w:sdtContent>
                      </w:sdt>
                    </w:p>
                    <w:p w14:paraId="414CB41B" w14:textId="77777777" w:rsidR="00C001DA" w:rsidRPr="00576B14" w:rsidRDefault="00C001DA" w:rsidP="00576B14">
                      <w:pPr>
                        <w:ind w:right="47"/>
                        <w:jc w:val="right"/>
                        <w:rPr>
                          <w:color w:val="D9D9D9" w:themeColor="background1" w:themeShade="D9"/>
                          <w:sz w:val="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A4BF5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D381A0" wp14:editId="6353A584">
                <wp:simplePos x="0" y="0"/>
                <wp:positionH relativeFrom="column">
                  <wp:posOffset>-1142001</wp:posOffset>
                </wp:positionH>
                <wp:positionV relativeFrom="paragraph">
                  <wp:posOffset>5257136</wp:posOffset>
                </wp:positionV>
                <wp:extent cx="7506970" cy="457200"/>
                <wp:effectExtent l="0" t="0" r="1143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50697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5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23504365" w14:textId="53DA6BE9" w:rsidR="00C001DA" w:rsidRPr="00C001DA" w:rsidRDefault="00B323CA" w:rsidP="00576B14">
                            <w:pPr>
                              <w:ind w:left="1416" w:hanging="1416"/>
                              <w:jc w:val="right"/>
                              <w:rPr>
                                <w:b/>
                                <w:i/>
                                <w:color w:val="808080" w:themeColor="background1" w:themeShade="80"/>
                                <w:sz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808080" w:themeColor="background1" w:themeShade="80"/>
                                  <w:sz w:val="36"/>
                                </w:rPr>
                                <w:alias w:val="Autor"/>
                                <w:id w:val="-195346728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E4488">
                                  <w:rPr>
                                    <w:b/>
                                    <w:i/>
                                    <w:color w:val="808080" w:themeColor="background1" w:themeShade="80"/>
                                    <w:sz w:val="36"/>
                                    <w:lang w:val="es-ES_tradnl"/>
                                  </w:rPr>
                                  <w:t>CASTAÑEDA PERDOMO MARICELA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1" vert="horz" wrap="square" lIns="91440" tIns="45720" rIns="91440" bIns="45720" numCol="1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D381A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" o:spid="_x0000_s1027" type="#_x0000_t202" style="position:absolute;margin-left:-89.9pt;margin-top:413.95pt;width:591.1pt;height:36pt;rotation:180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" fillcolor="#d8d8d8 [2732]" stroked="f">
                <v:fill opacity="35980f"/>
                <v:textbox>
                  <w:txbxContent>
                    <w:p w14:paraId="23504365" w14:textId="53DA6BE9" w:rsidR="00C001DA" w:rsidRPr="00C001DA" w:rsidRDefault="00B323CA" w:rsidP="00576B14">
                      <w:pPr>
                        <w:ind w:left="1416" w:hanging="1416"/>
                        <w:jc w:val="right"/>
                        <w:rPr>
                          <w:b/>
                          <w:i/>
                          <w:color w:val="808080" w:themeColor="background1" w:themeShade="80"/>
                          <w:sz w:val="36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808080" w:themeColor="background1" w:themeShade="80"/>
                            <w:sz w:val="36"/>
                          </w:rPr>
                          <w:alias w:val="Autor"/>
                          <w:id w:val="-195346728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6E4488">
                            <w:rPr>
                              <w:b/>
                              <w:i/>
                              <w:color w:val="808080" w:themeColor="background1" w:themeShade="80"/>
                              <w:sz w:val="36"/>
                              <w:lang w:val="es-ES_tradnl"/>
                            </w:rPr>
                            <w:t>CASTAÑEDA PERDOMO MARICELA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AA4BF5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7BBBCD1" wp14:editId="06039E36">
                <wp:simplePos x="0" y="0"/>
                <wp:positionH relativeFrom="column">
                  <wp:posOffset>-1068248</wp:posOffset>
                </wp:positionH>
                <wp:positionV relativeFrom="paragraph">
                  <wp:posOffset>4805074</wp:posOffset>
                </wp:positionV>
                <wp:extent cx="7506970" cy="40894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506970" cy="40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EF4AB" w14:textId="2B526569" w:rsidR="0037622B" w:rsidRPr="00C001DA" w:rsidRDefault="00B323CA" w:rsidP="0037622B">
                            <w:pPr>
                              <w:ind w:left="1416" w:hanging="1416"/>
                              <w:jc w:val="right"/>
                              <w:rPr>
                                <w:b/>
                                <w:i/>
                                <w:color w:val="808080" w:themeColor="background1" w:themeShade="80"/>
                                <w:sz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FFFFFF" w:themeColor="background1"/>
                                  <w:sz w:val="34"/>
                                  <w:szCs w:val="34"/>
                                </w:rPr>
                                <w:alias w:val="Autor"/>
                                <w:id w:val="144226958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A4BF5">
                                  <w:rPr>
                                    <w:b/>
                                    <w:i/>
                                    <w:color w:val="FFFFFF" w:themeColor="background1"/>
                                    <w:sz w:val="34"/>
                                    <w:szCs w:val="34"/>
                                    <w:lang w:val="es-ES_tradnl"/>
                                  </w:rPr>
                                  <w:t>CASTAÑEDA PERDOMO MARICELA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1" vert="horz" wrap="square" lIns="91440" tIns="45720" rIns="91440" bIns="45720" numCol="1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BBCD1" id="_x0000_s1028" type="#_x0000_t202" style="position:absolute;margin-left:-84.1pt;margin-top:378.35pt;width:591.1pt;height:32.2pt;rotation:180;flip:y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" filled="f" stroked="f">
                <v:textbox>
                  <w:txbxContent>
                    <w:p w14:paraId="21DEF4AB" w14:textId="2B526569" w:rsidR="0037622B" w:rsidRPr="00C001DA" w:rsidRDefault="00B323CA" w:rsidP="0037622B">
                      <w:pPr>
                        <w:ind w:left="1416" w:hanging="1416"/>
                        <w:jc w:val="right"/>
                        <w:rPr>
                          <w:b/>
                          <w:i/>
                          <w:color w:val="808080" w:themeColor="background1" w:themeShade="80"/>
                          <w:sz w:val="36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FFFFFF" w:themeColor="background1"/>
                            <w:sz w:val="34"/>
                            <w:szCs w:val="34"/>
                          </w:rPr>
                          <w:alias w:val="Autor"/>
                          <w:id w:val="144226958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AA4BF5">
                            <w:rPr>
                              <w:b/>
                              <w:i/>
                              <w:color w:val="FFFFFF" w:themeColor="background1"/>
                              <w:sz w:val="34"/>
                              <w:szCs w:val="34"/>
                              <w:lang w:val="es-ES_tradnl"/>
                            </w:rPr>
                            <w:t>CASTAÑEDA PERDOMO MARICELA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37622B">
        <w:rPr>
          <w:noProof/>
          <w:color w:val="FFFFFF" w:themeColor="background1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E690A0F" wp14:editId="63468D9E">
                <wp:simplePos x="0" y="0"/>
                <wp:positionH relativeFrom="column">
                  <wp:posOffset>-854710</wp:posOffset>
                </wp:positionH>
                <wp:positionV relativeFrom="paragraph">
                  <wp:posOffset>3705225</wp:posOffset>
                </wp:positionV>
                <wp:extent cx="7748270" cy="1539240"/>
                <wp:effectExtent l="0" t="0" r="0" b="1016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8270" cy="1539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55000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696D9967" w14:textId="5FD0D763" w:rsidR="00C001DA" w:rsidRPr="00AA4BF5" w:rsidRDefault="00AA4BF5" w:rsidP="0037622B">
                            <w:pPr>
                              <w:jc w:val="center"/>
                              <w:rPr>
                                <w:color w:val="A5A5A5" w:themeColor="accent1" w:themeShade="BF"/>
                                <w:sz w:val="144"/>
                                <w:szCs w:val="144"/>
                              </w:rPr>
                            </w:pPr>
                            <w:r w:rsidRPr="00AA4BF5">
                              <w:rPr>
                                <w:color w:val="FFFFFF" w:themeColor="background1"/>
                                <w:sz w:val="130"/>
                                <w:szCs w:val="130"/>
                                <w:lang w:val="es-ES_tradnl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PROGRAMACIÓN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90A0F" id="Text_x0020_Box_x0020_2" o:spid="_x0000_s1029" type="#_x0000_t202" style="position:absolute;margin-left:-67.3pt;margin-top:291.75pt;width:610.1pt;height:121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" fillcolor="#d8d8d8 [2732]" stroked="f">
                <v:fill opacity="35980f"/>
                <v:textbox>
                  <w:txbxContent>
                    <w:p w14:paraId="696D9967" w14:textId="5FD0D763" w:rsidR="00C001DA" w:rsidRPr="00AA4BF5" w:rsidRDefault="00AA4BF5" w:rsidP="0037622B">
                      <w:pPr>
                        <w:jc w:val="center"/>
                        <w:rPr>
                          <w:color w:val="A5A5A5" w:themeColor="accent1" w:themeShade="BF"/>
                          <w:sz w:val="144"/>
                          <w:szCs w:val="144"/>
                        </w:rPr>
                      </w:pPr>
                      <w:r w:rsidRPr="00AA4BF5">
                        <w:rPr>
                          <w:color w:val="FFFFFF" w:themeColor="background1"/>
                          <w:sz w:val="130"/>
                          <w:szCs w:val="130"/>
                          <w:lang w:val="es-ES_tradnl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PROGRAMACIÓN</w:t>
                      </w:r>
                    </w:p>
                  </w:txbxContent>
                </v:textbox>
              </v:shape>
            </w:pict>
          </mc:Fallback>
        </mc:AlternateContent>
      </w:r>
      <w:r w:rsidR="00576B14">
        <w:rPr>
          <w:noProof/>
          <w:lang w:val="es-ES_tradnl" w:eastAsia="es-ES_tradnl"/>
        </w:rPr>
        <w:drawing>
          <wp:anchor distT="0" distB="0" distL="114300" distR="114300" simplePos="0" relativeHeight="251716096" behindDoc="1" locked="0" layoutInCell="1" allowOverlap="1" wp14:anchorId="4D539E22" wp14:editId="1BE65AAA">
            <wp:simplePos x="0" y="0"/>
            <wp:positionH relativeFrom="column">
              <wp:posOffset>-1982904</wp:posOffset>
            </wp:positionH>
            <wp:positionV relativeFrom="paragraph">
              <wp:posOffset>-240030</wp:posOffset>
            </wp:positionV>
            <wp:extent cx="10154653" cy="10050323"/>
            <wp:effectExtent l="0" t="0" r="0" b="8255"/>
            <wp:wrapNone/>
            <wp:docPr id="2" name="Picture 2" descr="https://3.bp.blogspot.com/-TWwkMm5pSSk/UXVJ_I417qI/AAAAAAAAALw/y_NI7ma0fJM/s1600/BALA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TWwkMm5pSSk/UXVJ_I417qI/AAAAAAAAALw/y_NI7ma0fJM/s1600/BALANZ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653" cy="1005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B14">
        <w:rPr>
          <w:noProof/>
          <w:color w:val="FFFFFF" w:themeColor="background1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F30FD34" wp14:editId="456E9EBD">
                <wp:simplePos x="0" y="0"/>
                <wp:positionH relativeFrom="column">
                  <wp:posOffset>-732021</wp:posOffset>
                </wp:positionH>
                <wp:positionV relativeFrom="paragraph">
                  <wp:posOffset>3681663</wp:posOffset>
                </wp:positionV>
                <wp:extent cx="7779385" cy="1997110"/>
                <wp:effectExtent l="0" t="0" r="0" b="31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9385" cy="19971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2941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02A4861" w14:textId="77777777" w:rsidR="00C001DA" w:rsidRPr="000A7EB1" w:rsidRDefault="00C001DA" w:rsidP="00C001DA">
                            <w:pPr>
                              <w:jc w:val="right"/>
                              <w:rPr>
                                <w:i/>
                                <w:color w:val="A5A5A5" w:themeColor="accent1" w:themeShade="BF"/>
                                <w:sz w:val="200"/>
                                <w:szCs w:val="136"/>
                              </w:rPr>
                            </w:pPr>
                            <w:r w:rsidRPr="000A7EB1">
                              <w:rPr>
                                <w:color w:val="A5A5A5" w:themeColor="accent1" w:themeShade="BF"/>
                                <w:sz w:val="220"/>
                                <w:szCs w:val="8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0FD34" id="_x0000_s1030" type="#_x0000_t202" style="position:absolute;margin-left:-57.65pt;margin-top:289.9pt;width:612.55pt;height:157.2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" fillcolor="#ddd [3204]" stroked="f">
                <v:fill opacity="34695f"/>
                <v:textbox>
                  <w:txbxContent>
                    <w:p w14:paraId="102A4861" w14:textId="77777777" w:rsidR="00C001DA" w:rsidRPr="000A7EB1" w:rsidRDefault="00C001DA" w:rsidP="00C001DA">
                      <w:pPr>
                        <w:jc w:val="right"/>
                        <w:rPr>
                          <w:i/>
                          <w:color w:val="A5A5A5" w:themeColor="accent1" w:themeShade="BF"/>
                          <w:sz w:val="200"/>
                          <w:szCs w:val="136"/>
                        </w:rPr>
                      </w:pPr>
                      <w:r w:rsidRPr="000A7EB1">
                        <w:rPr>
                          <w:color w:val="A5A5A5" w:themeColor="accent1" w:themeShade="BF"/>
                          <w:sz w:val="220"/>
                          <w:szCs w:val="8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0E2466D" wp14:editId="03B462C6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0388F" w14:textId="77777777" w:rsidR="00C001DA" w:rsidRPr="00487322" w:rsidRDefault="00C001DA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6E4488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2017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14:paraId="51C67D8C" w14:textId="77777777" w:rsidR="00C001DA" w:rsidRPr="00613AEA" w:rsidRDefault="00C001DA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2466D" id="Text_x0020_Box_x0020_3" o:spid="_x0000_s1031" type="#_x0000_t202" style="position:absolute;margin-left:563.5pt;margin-top:372.65pt;width:231.05pt;height:22.5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" filled="f" stroked="f">
                <v:textbox>
                  <w:txbxContent>
                    <w:p w14:paraId="0340388F" w14:textId="77777777" w:rsidR="00C001DA" w:rsidRPr="00487322" w:rsidRDefault="00C001DA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6E4488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2017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14:paraId="51C67D8C" w14:textId="77777777" w:rsidR="00C001DA" w:rsidRPr="00613AEA" w:rsidRDefault="00C001DA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_tradnl" w:eastAsia="es-ES_tradnl"/>
        </w:rPr>
        <mc:AlternateContent>
          <mc:Choice Requires="wps">
            <w:drawing>
              <wp:inline distT="0" distB="0" distL="0" distR="0" wp14:anchorId="3A3DE8A0" wp14:editId="741204EB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4A1089" id="AutoShape_x0020_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14:paraId="150FF64C" w14:textId="77777777" w:rsidR="006B6475" w:rsidRDefault="00553954"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2538E33" wp14:editId="0A832AD9">
                <wp:simplePos x="0" y="0"/>
                <wp:positionH relativeFrom="column">
                  <wp:posOffset>-668129</wp:posOffset>
                </wp:positionH>
                <wp:positionV relativeFrom="paragraph">
                  <wp:posOffset>71864</wp:posOffset>
                </wp:positionV>
                <wp:extent cx="7586126" cy="1603309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6126" cy="16033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B89F4" id="Rectangle_x0020_41" o:spid="_x0000_s1026" style="position:absolute;margin-left:-52.6pt;margin-top:5.65pt;width:597.35pt;height:126.2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" fillcolor="#f8f8f8 [660]" stroked="f" strokeweight="2pt"/>
            </w:pict>
          </mc:Fallback>
        </mc:AlternateContent>
      </w:r>
      <w:r w:rsidR="00F23F7E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50F8518" wp14:editId="1F71E7C0">
                <wp:simplePos x="0" y="0"/>
                <wp:positionH relativeFrom="column">
                  <wp:posOffset>-635769</wp:posOffset>
                </wp:positionH>
                <wp:positionV relativeFrom="paragraph">
                  <wp:posOffset>282441</wp:posOffset>
                </wp:positionV>
                <wp:extent cx="7554896" cy="1319530"/>
                <wp:effectExtent l="0" t="0" r="0" b="0"/>
                <wp:wrapNone/>
                <wp:docPr id="8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4896" cy="1319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33371" w14:textId="6ECDDA0D" w:rsidR="00C001DA" w:rsidRPr="00576B14" w:rsidRDefault="00B323CA" w:rsidP="00C926AF">
                            <w:pPr>
                              <w:pStyle w:val="Puesto"/>
                              <w:jc w:val="center"/>
                              <w:rPr>
                                <w:rFonts w:cstheme="majorHAnsi"/>
                                <w:color w:val="D0D0D0" w:themeColor="accent2" w:themeTint="99"/>
                                <w:sz w:val="96"/>
                                <w:lang w:val="pt-BR"/>
                              </w:rPr>
                            </w:pPr>
                            <w:sdt>
                              <w:sdtPr>
                                <w:rPr>
                                  <w:color w:val="D0D0D0" w:themeColor="accent2" w:themeTint="99"/>
                                  <w:lang w:val="pt-BR"/>
                                </w:rPr>
                                <w:alias w:val="Título"/>
                                <w:id w:val="13032005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46953">
                                  <w:rPr>
                                    <w:color w:val="D0D0D0" w:themeColor="accent2" w:themeTint="99"/>
                                    <w:lang w:val="es-ES_tradnl"/>
                                  </w:rPr>
                                  <w:t>PRÁCTICA 1</w:t>
                                </w:r>
                              </w:sdtContent>
                            </w:sdt>
                          </w:p>
                          <w:p w14:paraId="6799762D" w14:textId="77777777" w:rsidR="00C001DA" w:rsidRPr="002208D9" w:rsidRDefault="00C001DA" w:rsidP="006B6475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B2B2B2" w:themeColor="accen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F8518" id="Rectangle_x0020_32" o:spid="_x0000_s1032" style="position:absolute;margin-left:-50.05pt;margin-top:22.25pt;width:594.85pt;height:103.9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" filled="f" fillcolor="#5a5a5a [2109]" stroked="f" strokeweight="2pt">
                <v:textbox>
                  <w:txbxContent>
                    <w:p w14:paraId="7CC33371" w14:textId="6ECDDA0D" w:rsidR="00C001DA" w:rsidRPr="00576B14" w:rsidRDefault="00B323CA" w:rsidP="00C926AF">
                      <w:pPr>
                        <w:pStyle w:val="Puesto"/>
                        <w:jc w:val="center"/>
                        <w:rPr>
                          <w:rFonts w:cstheme="majorHAnsi"/>
                          <w:color w:val="D0D0D0" w:themeColor="accent2" w:themeTint="99"/>
                          <w:sz w:val="96"/>
                          <w:lang w:val="pt-BR"/>
                        </w:rPr>
                      </w:pPr>
                      <w:sdt>
                        <w:sdtPr>
                          <w:rPr>
                            <w:color w:val="D0D0D0" w:themeColor="accent2" w:themeTint="99"/>
                            <w:lang w:val="pt-BR"/>
                          </w:rPr>
                          <w:alias w:val="Título"/>
                          <w:id w:val="13032005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446953">
                            <w:rPr>
                              <w:color w:val="D0D0D0" w:themeColor="accent2" w:themeTint="99"/>
                              <w:lang w:val="es-ES_tradnl"/>
                            </w:rPr>
                            <w:t>PRÁCTICA 1</w:t>
                          </w:r>
                        </w:sdtContent>
                      </w:sdt>
                    </w:p>
                    <w:p w14:paraId="6799762D" w14:textId="77777777" w:rsidR="00C001DA" w:rsidRPr="002208D9" w:rsidRDefault="00C001DA" w:rsidP="006B6475">
                      <w:pPr>
                        <w:jc w:val="center"/>
                        <w:rPr>
                          <w:rFonts w:asciiTheme="majorHAnsi" w:hAnsiTheme="majorHAnsi" w:cstheme="majorHAnsi"/>
                          <w:color w:val="B2B2B2" w:themeColor="accent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068734A" w14:textId="77777777" w:rsidR="006B6475" w:rsidRPr="006B6475" w:rsidRDefault="006B6475" w:rsidP="006B6475"/>
    <w:p w14:paraId="621BA1C4" w14:textId="77777777" w:rsidR="006B6475" w:rsidRDefault="006B6475" w:rsidP="006B6475"/>
    <w:p w14:paraId="5919CBC5" w14:textId="77777777" w:rsidR="006B6475" w:rsidRDefault="006B6475" w:rsidP="006B6475"/>
    <w:p w14:paraId="4DAB302A" w14:textId="77777777" w:rsidR="006B6475" w:rsidRDefault="006B6475" w:rsidP="006B6475"/>
    <w:p w14:paraId="3B638ECE" w14:textId="77777777" w:rsidR="006B6475" w:rsidRDefault="006B6475" w:rsidP="006B6475"/>
    <w:p w14:paraId="756A3C9D" w14:textId="77777777" w:rsidR="00A910A0" w:rsidRDefault="00A910A0" w:rsidP="006B6475"/>
    <w:p w14:paraId="07A453B1" w14:textId="77777777" w:rsidR="00A910A0" w:rsidRDefault="00A910A0" w:rsidP="006B6475"/>
    <w:p w14:paraId="462B5C22" w14:textId="08718E9F" w:rsidR="006B6475" w:rsidRPr="006B6475" w:rsidRDefault="00446953" w:rsidP="006B6475">
      <w:pPr>
        <w:pStyle w:val="Ttulo1"/>
        <w:rPr>
          <w:rFonts w:cstheme="minorHAnsi"/>
          <w:lang w:val="pt-BR"/>
        </w:rPr>
      </w:pPr>
      <w:r>
        <w:rPr>
          <w:rFonts w:cstheme="minorHAnsi"/>
          <w:lang w:val="pt-BR"/>
        </w:rPr>
        <w:t xml:space="preserve">La </w:t>
      </w:r>
      <w:r w:rsidR="00D65E53">
        <w:rPr>
          <w:rFonts w:cstheme="minorHAnsi"/>
          <w:lang w:val="pt-BR"/>
        </w:rPr>
        <w:t>computación</w:t>
      </w:r>
      <w:r>
        <w:rPr>
          <w:rFonts w:cstheme="minorHAnsi"/>
          <w:lang w:val="pt-BR"/>
        </w:rPr>
        <w:t xml:space="preserve"> como </w:t>
      </w:r>
      <w:r w:rsidR="00D65E53">
        <w:rPr>
          <w:rFonts w:cstheme="minorHAnsi"/>
          <w:lang w:val="pt-BR"/>
        </w:rPr>
        <w:t>ferramental</w:t>
      </w:r>
      <w:r>
        <w:rPr>
          <w:rFonts w:cstheme="minorHAnsi"/>
          <w:lang w:val="pt-BR"/>
        </w:rPr>
        <w:t xml:space="preserve"> de trabajo del professional de ingeniería. </w:t>
      </w:r>
    </w:p>
    <w:p w14:paraId="7BBBA3FF" w14:textId="77777777" w:rsidR="00446953" w:rsidRPr="00446953" w:rsidRDefault="00446953" w:rsidP="00446953">
      <w:pPr>
        <w:widowControl w:val="0"/>
        <w:autoSpaceDE w:val="0"/>
        <w:autoSpaceDN w:val="0"/>
        <w:adjustRightInd w:val="0"/>
        <w:spacing w:after="240" w:line="400" w:lineRule="atLeast"/>
        <w:rPr>
          <w:rFonts w:cstheme="minorHAnsi"/>
          <w:color w:val="5F5F5F" w:themeColor="accent5"/>
          <w:sz w:val="24"/>
          <w:szCs w:val="24"/>
          <w:lang w:val="es-ES_tradnl"/>
        </w:rPr>
      </w:pPr>
      <w:r w:rsidRPr="00446953">
        <w:rPr>
          <w:rFonts w:cstheme="minorHAnsi"/>
          <w:b/>
          <w:bCs/>
          <w:color w:val="5F5F5F" w:themeColor="accent5"/>
          <w:sz w:val="34"/>
          <w:szCs w:val="34"/>
          <w:lang w:val="es-ES_tradnl"/>
        </w:rPr>
        <w:t xml:space="preserve">Objetivo: </w:t>
      </w:r>
    </w:p>
    <w:p w14:paraId="688F6A3E" w14:textId="77777777" w:rsidR="00446953" w:rsidRPr="00446953" w:rsidRDefault="00446953" w:rsidP="00446953">
      <w:pPr>
        <w:widowControl w:val="0"/>
        <w:autoSpaceDE w:val="0"/>
        <w:autoSpaceDN w:val="0"/>
        <w:adjustRightInd w:val="0"/>
        <w:spacing w:after="240" w:line="360" w:lineRule="atLeast"/>
        <w:rPr>
          <w:rFonts w:cstheme="minorHAnsi"/>
          <w:color w:val="000000" w:themeColor="text1"/>
          <w:sz w:val="24"/>
          <w:szCs w:val="24"/>
          <w:lang w:val="es-ES_tradnl"/>
        </w:rPr>
      </w:pPr>
      <w:r w:rsidRPr="00446953">
        <w:rPr>
          <w:rFonts w:cstheme="minorHAnsi"/>
          <w:color w:val="000000" w:themeColor="text1"/>
          <w:sz w:val="29"/>
          <w:szCs w:val="29"/>
          <w:lang w:val="es-ES_tradnl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14:paraId="60EBA90F" w14:textId="77777777" w:rsidR="00446953" w:rsidRPr="00446953" w:rsidRDefault="00446953" w:rsidP="00446953">
      <w:pPr>
        <w:widowControl w:val="0"/>
        <w:autoSpaceDE w:val="0"/>
        <w:autoSpaceDN w:val="0"/>
        <w:adjustRightInd w:val="0"/>
        <w:spacing w:after="240" w:line="400" w:lineRule="atLeast"/>
        <w:rPr>
          <w:rFonts w:cstheme="minorHAnsi"/>
          <w:color w:val="5F5F5F" w:themeColor="accent5"/>
          <w:sz w:val="24"/>
          <w:szCs w:val="24"/>
          <w:lang w:val="es-ES_tradnl"/>
        </w:rPr>
      </w:pPr>
      <w:r w:rsidRPr="00446953">
        <w:rPr>
          <w:rFonts w:cstheme="minorHAnsi"/>
          <w:b/>
          <w:bCs/>
          <w:color w:val="5F5F5F" w:themeColor="accent5"/>
          <w:sz w:val="34"/>
          <w:szCs w:val="34"/>
          <w:lang w:val="es-ES_tradnl"/>
        </w:rPr>
        <w:t xml:space="preserve">Actividades: </w:t>
      </w:r>
    </w:p>
    <w:p w14:paraId="4BC18ACD" w14:textId="46226AB7" w:rsidR="00446953" w:rsidRPr="00446953" w:rsidRDefault="00446953" w:rsidP="00446953">
      <w:pPr>
        <w:widowControl w:val="0"/>
        <w:autoSpaceDE w:val="0"/>
        <w:autoSpaceDN w:val="0"/>
        <w:adjustRightInd w:val="0"/>
        <w:spacing w:after="240" w:line="320" w:lineRule="atLeast"/>
        <w:rPr>
          <w:rFonts w:cstheme="minorHAnsi"/>
          <w:color w:val="000000" w:themeColor="text1"/>
          <w:sz w:val="24"/>
          <w:szCs w:val="24"/>
          <w:lang w:val="es-ES_tradnl"/>
        </w:rPr>
      </w:pPr>
      <w:r w:rsidRPr="00446953">
        <w:rPr>
          <w:rFonts w:cstheme="minorHAnsi"/>
          <w:color w:val="000000" w:themeColor="text1"/>
          <w:sz w:val="29"/>
          <w:szCs w:val="29"/>
          <w:lang w:val="es-ES_tradnl"/>
        </w:rPr>
        <w:t>Crear un repositorio de almacenamiento en línea.</w:t>
      </w:r>
      <w:r w:rsidRPr="00446953">
        <w:rPr>
          <w:rFonts w:ascii="MS Mincho" w:eastAsia="MS Mincho" w:hAnsi="MS Mincho" w:cs="MS Mincho"/>
          <w:color w:val="000000" w:themeColor="text1"/>
          <w:sz w:val="29"/>
          <w:szCs w:val="29"/>
          <w:lang w:val="es-ES_tradnl"/>
        </w:rPr>
        <w:t> </w:t>
      </w:r>
      <w:r w:rsidRPr="00446953">
        <w:rPr>
          <w:rFonts w:cstheme="minorHAnsi"/>
          <w:color w:val="000000" w:themeColor="text1"/>
          <w:sz w:val="29"/>
          <w:szCs w:val="29"/>
          <w:lang w:val="es-ES_tradnl"/>
        </w:rPr>
        <w:t xml:space="preserve"> Realizar búsquedas avanzadas de información especializada. </w:t>
      </w:r>
    </w:p>
    <w:p w14:paraId="0D4FA349" w14:textId="77777777" w:rsidR="0008470B" w:rsidRDefault="0008470B">
      <w:pPr>
        <w:rPr>
          <w:lang w:val="pt-BR"/>
        </w:rPr>
      </w:pPr>
    </w:p>
    <w:p w14:paraId="4337D65A" w14:textId="77777777" w:rsidR="006B6475" w:rsidRDefault="006B6475" w:rsidP="006B6475">
      <w:pPr>
        <w:rPr>
          <w:lang w:val="pt-BR"/>
        </w:rPr>
      </w:pP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  <w:lang w:eastAsia="zh-CN"/>
        </w:rPr>
      </w:sdtEndPr>
      <w:sdtContent>
        <w:p w14:paraId="50270253" w14:textId="77777777" w:rsidR="006B6475" w:rsidRPr="00FE319B" w:rsidRDefault="0037622B" w:rsidP="006B6475">
          <w:pPr>
            <w:pStyle w:val="TtulodeTDC"/>
            <w:rPr>
              <w:lang w:val="pt-BR"/>
            </w:rPr>
          </w:pPr>
          <w:r>
            <w:rPr>
              <w:lang w:val="pt-BR"/>
            </w:rPr>
            <w:t>Referencias</w:t>
          </w:r>
        </w:p>
        <w:p w14:paraId="26768901" w14:textId="11A55235" w:rsidR="006B6475" w:rsidRDefault="0053624F" w:rsidP="00446953">
          <w:pPr>
            <w:pStyle w:val="TDC1"/>
            <w:tabs>
              <w:tab w:val="right" w:leader="dot" w:pos="9743"/>
            </w:tabs>
          </w:pPr>
          <w:r>
            <w:fldChar w:fldCharType="begin"/>
          </w:r>
          <w:r w:rsidR="006B6475">
            <w:instrText xml:space="preserve"> TOC \o "1-3" \h \z \u </w:instrText>
          </w:r>
          <w:r>
            <w:fldChar w:fldCharType="separate"/>
          </w:r>
          <w:r w:rsidR="00446953" w:rsidRPr="00446953">
            <w:t>http://www.aprenderaprogramar.com/index.php?option=com_content&amp;view=article&amp;id=542:que-es-un-servidor-y-cuales-son-los-principales-tipos-de-servidores-proxydns-webftppop3-y-smtp-dhcp&amp;catid=57&amp;Itemid=179</w:t>
          </w:r>
        </w:p>
        <w:p w14:paraId="3618304E" w14:textId="357A87C9" w:rsidR="00446953" w:rsidRDefault="00446953" w:rsidP="00446953">
          <w:r w:rsidRPr="00446953">
            <w:t>https://github.com/</w:t>
          </w:r>
        </w:p>
        <w:p w14:paraId="7BC6B90E" w14:textId="69230CAB" w:rsidR="00E526FB" w:rsidRPr="00446953" w:rsidRDefault="00E526FB" w:rsidP="00446953">
          <w:r w:rsidRPr="002360D0">
            <w:rPr>
              <w:lang w:val="en-US"/>
            </w:rPr>
            <w:t>file:///D:/Users/alumno/Downloads/fp_p1%20(1).pdf</w:t>
          </w:r>
        </w:p>
        <w:p w14:paraId="176874E5" w14:textId="77777777" w:rsidR="00446953" w:rsidRPr="00446953" w:rsidRDefault="00446953" w:rsidP="00446953"/>
        <w:p w14:paraId="2C72C2F5" w14:textId="77777777" w:rsidR="006B6475" w:rsidRDefault="0053624F" w:rsidP="006B6475">
          <w:pPr>
            <w:spacing w:after="0" w:line="240" w:lineRule="auto"/>
          </w:pPr>
          <w:r>
            <w:fldChar w:fldCharType="end"/>
          </w:r>
        </w:p>
      </w:sdtContent>
    </w:sdt>
    <w:p w14:paraId="49ADF171" w14:textId="10970428" w:rsidR="007B7BBB" w:rsidRDefault="006E4488" w:rsidP="005F22CF">
      <w:pPr>
        <w:tabs>
          <w:tab w:val="left" w:pos="774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verá la importancia del manejo y conocimiento de la información por medio de las redes y los sitemas tecnológicos que existen actualmente, es decir, saber qué es la web y sus derivados como los servidores, además el uso de éstos para compartir entre usuarios  diversos archivos e información</w:t>
      </w:r>
      <w:r w:rsidR="001F0616">
        <w:rPr>
          <w:sz w:val="24"/>
          <w:szCs w:val="24"/>
        </w:rPr>
        <w:t xml:space="preserve">. Se entenderá el uso de programas que funcionan como filtros para buscar lo que necesites </w:t>
      </w:r>
      <w:r w:rsidR="00542A93">
        <w:rPr>
          <w:sz w:val="24"/>
          <w:szCs w:val="24"/>
        </w:rPr>
        <w:t xml:space="preserve">en la red y ciertos parametros para una mejor busqueda </w:t>
      </w:r>
      <w:r w:rsidR="0025091B">
        <w:rPr>
          <w:sz w:val="24"/>
          <w:szCs w:val="24"/>
        </w:rPr>
        <w:t>sin importar si eres estudiante o un usuario avanzado, en dado caso que se trate de este último se puede manejar filtros con una mayor precisión.                                                También es importante saber el concepto de “nube”</w:t>
      </w:r>
      <w:r w:rsidR="002E14FA">
        <w:rPr>
          <w:sz w:val="24"/>
          <w:szCs w:val="24"/>
        </w:rPr>
        <w:t xml:space="preserve"> pues</w:t>
      </w:r>
      <w:r w:rsidR="0025091B">
        <w:rPr>
          <w:sz w:val="24"/>
          <w:szCs w:val="24"/>
        </w:rPr>
        <w:t xml:space="preserve"> actualmente es muy utilizado </w:t>
      </w:r>
      <w:r w:rsidR="002E14FA">
        <w:rPr>
          <w:sz w:val="24"/>
          <w:szCs w:val="24"/>
        </w:rPr>
        <w:t>para dar a enteder que se está almacenando archivos en un servidor que no es local y s</w:t>
      </w:r>
      <w:r w:rsidR="00B572A1">
        <w:rPr>
          <w:sz w:val="24"/>
          <w:szCs w:val="24"/>
        </w:rPr>
        <w:t>in embargo puedes acceder a ellos</w:t>
      </w:r>
      <w:r w:rsidR="002E14FA">
        <w:rPr>
          <w:sz w:val="24"/>
          <w:szCs w:val="24"/>
        </w:rPr>
        <w:t xml:space="preserve"> cuando quieras siempre y cuando tengas un medio para conectarte a internet como puede ser wifi,  con lo anterior podemos agregar que debe haber un orden para un mejor control de toda la información porque día con día </w:t>
      </w:r>
      <w:r w:rsidR="00D4304D">
        <w:rPr>
          <w:sz w:val="24"/>
          <w:szCs w:val="24"/>
        </w:rPr>
        <w:t>se está actualizando constantemente y suele pasar que en estos casos el usuario se equivoque y surja un problema que anteriormente no existía por tratar de mejorarlo, pero no todo está perdido porque existe e</w:t>
      </w:r>
      <w:r w:rsidR="00B572A1">
        <w:rPr>
          <w:sz w:val="24"/>
          <w:szCs w:val="24"/>
        </w:rPr>
        <w:t>l respaldo de informacion que se crea</w:t>
      </w:r>
      <w:r w:rsidR="00D4304D">
        <w:rPr>
          <w:sz w:val="24"/>
          <w:szCs w:val="24"/>
        </w:rPr>
        <w:t xml:space="preserve"> en un archivo diferente depositado en un repositorio, es decir, en un directorio que se maneja por un sistema de control que ordena y hace eficiente la distribución de versiones, sin contar que es un medio gratuito al que puede acceder todas las personas y crear su propio repo</w:t>
      </w:r>
      <w:r w:rsidR="00462C06">
        <w:rPr>
          <w:sz w:val="24"/>
          <w:szCs w:val="24"/>
        </w:rPr>
        <w:t>sitorio que en un futuro puede dar control a otros usuarios para que accedan a sus archivos col</w:t>
      </w:r>
      <w:r w:rsidR="00B572A1">
        <w:rPr>
          <w:sz w:val="24"/>
          <w:szCs w:val="24"/>
        </w:rPr>
        <w:t>a</w:t>
      </w:r>
      <w:r w:rsidR="00462C06">
        <w:rPr>
          <w:sz w:val="24"/>
          <w:szCs w:val="24"/>
        </w:rPr>
        <w:t>borando de manera grupal sin la necesidad de estar presentes y a partir de aquí se crea la ayuda mutua que a su</w:t>
      </w:r>
      <w:r w:rsidR="00490C09">
        <w:rPr>
          <w:sz w:val="24"/>
          <w:szCs w:val="24"/>
        </w:rPr>
        <w:t xml:space="preserve"> vez generará un mayor progreso, es por esto que la formación profesional será un tema fundamental para el progreso y desarrollo de la sociedad debido a qué facilitan las distintas activdades qu</w:t>
      </w:r>
      <w:r w:rsidR="005F22CF">
        <w:rPr>
          <w:sz w:val="24"/>
          <w:szCs w:val="24"/>
        </w:rPr>
        <w:t xml:space="preserve">e realizan otras ramas y siempre serán versatiles con la tecnolgía, sobre todo con la computación porque es la encargada de automatizar y dar soluciones a problemas, por consiguiente se entiende la importacia de saber usar todas las herramientas que han sido mencionadas y empezar a manejarlas para seguir innovando y creando nuevos métodos. </w:t>
      </w:r>
      <w:r w:rsidR="00490C09">
        <w:rPr>
          <w:sz w:val="24"/>
          <w:szCs w:val="24"/>
        </w:rPr>
        <w:t xml:space="preserve">Veremos ejemplos de lo ya mencionado con su respectiva explicación </w:t>
      </w:r>
      <w:r w:rsidR="00617138">
        <w:rPr>
          <w:sz w:val="24"/>
          <w:szCs w:val="24"/>
        </w:rPr>
        <w:t>y se da a conocer los pasos necesarios para crear nuestro propio repositorio así como algunos comandos un poco más profesionales para filtrar información por medio de los buscadores.</w:t>
      </w:r>
    </w:p>
    <w:p w14:paraId="2215D27A" w14:textId="77777777" w:rsidR="00E526FB" w:rsidRDefault="00E526FB" w:rsidP="005F22CF">
      <w:pPr>
        <w:tabs>
          <w:tab w:val="left" w:pos="7742"/>
        </w:tabs>
        <w:spacing w:line="360" w:lineRule="auto"/>
        <w:jc w:val="both"/>
        <w:rPr>
          <w:sz w:val="24"/>
          <w:szCs w:val="24"/>
        </w:rPr>
      </w:pPr>
    </w:p>
    <w:p w14:paraId="7540DEBC" w14:textId="77777777" w:rsidR="00E526FB" w:rsidRDefault="00E526FB" w:rsidP="005F22CF">
      <w:pPr>
        <w:tabs>
          <w:tab w:val="left" w:pos="7742"/>
        </w:tabs>
        <w:spacing w:line="360" w:lineRule="auto"/>
        <w:jc w:val="both"/>
        <w:rPr>
          <w:sz w:val="24"/>
          <w:szCs w:val="24"/>
        </w:rPr>
      </w:pPr>
    </w:p>
    <w:p w14:paraId="2BD025E8" w14:textId="77777777" w:rsidR="00E526FB" w:rsidRPr="00C06745" w:rsidRDefault="00E526FB" w:rsidP="00E526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Vamos a ver algunos parametros que utiliza google para buscar información de una manera más exacta y profesional…</w:t>
      </w:r>
    </w:p>
    <w:p w14:paraId="6B4AF9C3" w14:textId="77777777" w:rsidR="00E526FB" w:rsidRDefault="00E526FB" w:rsidP="00E526FB">
      <w:pPr>
        <w:jc w:val="center"/>
      </w:pPr>
      <w:r w:rsidRPr="00031446"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721216" behindDoc="1" locked="0" layoutInCell="1" allowOverlap="1" wp14:anchorId="46040793" wp14:editId="23A365F3">
            <wp:simplePos x="0" y="0"/>
            <wp:positionH relativeFrom="column">
              <wp:posOffset>687021</wp:posOffset>
            </wp:positionH>
            <wp:positionV relativeFrom="paragraph">
              <wp:posOffset>-3118</wp:posOffset>
            </wp:positionV>
            <wp:extent cx="3770680" cy="2715671"/>
            <wp:effectExtent l="0" t="0" r="0" b="2540"/>
            <wp:wrapNone/>
            <wp:docPr id="3" name="Imagen 3" descr="D:\Users\alumn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lumno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13" cy="27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CAECB" w14:textId="77777777" w:rsidR="00E526FB" w:rsidRDefault="00E526FB" w:rsidP="00E526FB">
      <w:pPr>
        <w:jc w:val="center"/>
      </w:pPr>
    </w:p>
    <w:p w14:paraId="1CAA6C74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510F554A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5447C5BB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60798C92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32129D9F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0F35BBC6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1B715AB2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66B1283E" w14:textId="77777777" w:rsidR="00E526FB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3561BA9A" w14:textId="77777777" w:rsidR="00E526FB" w:rsidRPr="00031446" w:rsidRDefault="00E526FB" w:rsidP="00E526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1)Para buscar 2 cosas al mismo tiempo utilizamos la palabra reservada OR que significa simplemente O y el – lo utilizamos para excluir palabras que puede que aparezcan con lo anterior ya que suelen tener ciertas relaciones en un tema más general.</w:t>
      </w:r>
      <w:r w:rsidRPr="00031446">
        <w:rPr>
          <w:noProof/>
          <w:lang w:val="es-ES_tradnl" w:eastAsia="es-ES_tradnl"/>
        </w:rPr>
        <w:t xml:space="preserve"> </w:t>
      </w:r>
    </w:p>
    <w:p w14:paraId="014064E4" w14:textId="77777777" w:rsidR="00E526FB" w:rsidRDefault="00E526FB" w:rsidP="00E526FB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4E8AE30F" wp14:editId="413590BD">
            <wp:extent cx="4687648" cy="2666505"/>
            <wp:effectExtent l="0" t="0" r="11430" b="635"/>
            <wp:docPr id="4" name="Imagen 4" descr="../Desktop/Captura%20de%20pantalla%202017-08-25%20a%20la(s)%2000.1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Captura%20de%20pantalla%202017-08-25%20a%20la(s)%2000.15.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81" cy="267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221F" w14:textId="77777777" w:rsidR="00E526FB" w:rsidRDefault="00E526FB" w:rsidP="00E526FB"/>
    <w:p w14:paraId="0F08C7F2" w14:textId="77777777" w:rsidR="00E526FB" w:rsidRPr="00895BA7" w:rsidRDefault="00E526FB" w:rsidP="00E526FB">
      <w:pPr>
        <w:rPr>
          <w:rFonts w:ascii="Arial" w:hAnsi="Arial" w:cs="Arial"/>
        </w:rPr>
      </w:pPr>
      <w:r>
        <w:t>2)</w:t>
      </w:r>
      <w:r>
        <w:rPr>
          <w:rFonts w:ascii="Arial" w:hAnsi="Arial" w:cs="Arial"/>
        </w:rPr>
        <w:t xml:space="preserve"> Para buscar todo lo relacionado con un tema se pone entre las palabras “ ”, esto para ser un poco más especificos con nuestra  busqueda y el + lo utilizamos para concatenar una palabra que además de lo ya escrito aparezca información de la misma.</w:t>
      </w:r>
    </w:p>
    <w:p w14:paraId="5EEB553C" w14:textId="77777777" w:rsidR="00E526FB" w:rsidRDefault="00E526FB" w:rsidP="00E526FB"/>
    <w:p w14:paraId="0531B77A" w14:textId="77777777" w:rsidR="00E526FB" w:rsidRDefault="00E526FB" w:rsidP="00E526FB"/>
    <w:p w14:paraId="5F5888DA" w14:textId="77777777" w:rsidR="00E526FB" w:rsidRDefault="00E526FB" w:rsidP="00E526FB">
      <w:r>
        <w:rPr>
          <w:noProof/>
          <w:lang w:val="es-ES_tradnl" w:eastAsia="es-ES_tradnl"/>
        </w:rPr>
        <w:lastRenderedPageBreak/>
        <w:drawing>
          <wp:inline distT="0" distB="0" distL="0" distR="0" wp14:anchorId="3EFE77C7" wp14:editId="4345F452">
            <wp:extent cx="5610225" cy="2533650"/>
            <wp:effectExtent l="0" t="0" r="9525" b="0"/>
            <wp:docPr id="5" name="Imagen 5" descr="D:\Users\alumn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lumno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029D" w14:textId="77777777" w:rsidR="00E526FB" w:rsidRPr="00895BA7" w:rsidRDefault="00E526FB" w:rsidP="00E526FB">
      <w:pPr>
        <w:rPr>
          <w:rFonts w:ascii="Arial" w:hAnsi="Arial" w:cs="Arial"/>
          <w:sz w:val="24"/>
          <w:szCs w:val="24"/>
        </w:rPr>
      </w:pPr>
      <w:r>
        <w:t>3)</w:t>
      </w:r>
      <w:r>
        <w:rPr>
          <w:rFonts w:ascii="Arial" w:hAnsi="Arial" w:cs="Arial"/>
          <w:sz w:val="24"/>
          <w:szCs w:val="24"/>
        </w:rPr>
        <w:t xml:space="preserve"> Si queremos saber el significado de una palabra usamos la palabra reservada </w:t>
      </w:r>
      <w:r w:rsidRPr="00895BA7">
        <w:rPr>
          <w:rFonts w:ascii="Arial" w:hAnsi="Arial" w:cs="Arial"/>
          <w:i/>
          <w:sz w:val="24"/>
          <w:szCs w:val="24"/>
        </w:rPr>
        <w:t>define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a continuación la misma.</w:t>
      </w:r>
    </w:p>
    <w:p w14:paraId="707C1EB1" w14:textId="77777777" w:rsidR="00E526FB" w:rsidRDefault="00E526FB" w:rsidP="00E526FB">
      <w:r>
        <w:rPr>
          <w:noProof/>
          <w:lang w:val="es-ES_tradnl" w:eastAsia="es-ES_tradnl"/>
        </w:rPr>
        <w:drawing>
          <wp:anchor distT="0" distB="0" distL="114300" distR="114300" simplePos="0" relativeHeight="251722240" behindDoc="1" locked="0" layoutInCell="1" allowOverlap="1" wp14:anchorId="6DBABE42" wp14:editId="3021ED54">
            <wp:simplePos x="0" y="0"/>
            <wp:positionH relativeFrom="column">
              <wp:posOffset>799529</wp:posOffset>
            </wp:positionH>
            <wp:positionV relativeFrom="paragraph">
              <wp:posOffset>26941</wp:posOffset>
            </wp:positionV>
            <wp:extent cx="4003200" cy="2480400"/>
            <wp:effectExtent l="0" t="0" r="10160" b="8890"/>
            <wp:wrapNone/>
            <wp:docPr id="7" name="Imagen 7" descr="D:\Users\alumno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lumno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26E73" w14:textId="77777777" w:rsidR="00E526FB" w:rsidRDefault="00E526FB" w:rsidP="00E526FB"/>
    <w:p w14:paraId="2C441F40" w14:textId="77777777" w:rsidR="00E526FB" w:rsidRDefault="00E526FB" w:rsidP="00E526FB">
      <w:pPr>
        <w:jc w:val="center"/>
      </w:pPr>
    </w:p>
    <w:p w14:paraId="4C6F9C30" w14:textId="77777777" w:rsidR="00E526FB" w:rsidRDefault="00E526FB" w:rsidP="00E526FB">
      <w:pPr>
        <w:jc w:val="center"/>
      </w:pPr>
    </w:p>
    <w:p w14:paraId="70C7B148" w14:textId="77777777" w:rsidR="00E526FB" w:rsidRDefault="00E526FB" w:rsidP="00E526FB">
      <w:pPr>
        <w:jc w:val="center"/>
      </w:pPr>
    </w:p>
    <w:p w14:paraId="37E8FAD0" w14:textId="77777777" w:rsidR="00E526FB" w:rsidRDefault="00E526FB" w:rsidP="00E526FB">
      <w:pPr>
        <w:jc w:val="center"/>
      </w:pPr>
    </w:p>
    <w:p w14:paraId="7FEAC783" w14:textId="77777777" w:rsidR="00E526FB" w:rsidRDefault="00E526FB" w:rsidP="00E526FB">
      <w:pPr>
        <w:jc w:val="center"/>
      </w:pPr>
    </w:p>
    <w:p w14:paraId="6CF4F781" w14:textId="77777777" w:rsidR="00E526FB" w:rsidRDefault="00E526FB" w:rsidP="00E526FB">
      <w:pPr>
        <w:jc w:val="center"/>
      </w:pPr>
    </w:p>
    <w:p w14:paraId="0CC80714" w14:textId="77777777" w:rsidR="00E526FB" w:rsidRDefault="00E526FB" w:rsidP="00E526FB">
      <w:pPr>
        <w:jc w:val="center"/>
      </w:pPr>
    </w:p>
    <w:p w14:paraId="70C43D70" w14:textId="77777777" w:rsidR="00E526FB" w:rsidRPr="002F364C" w:rsidRDefault="00E526FB" w:rsidP="00E526FB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color w:val="000000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</w:rPr>
        <w:t xml:space="preserve">4) Para determinar si queremos buscar información en un sitio especifico utilizamos </w:t>
      </w:r>
      <w:r w:rsidRPr="00895BA7">
        <w:rPr>
          <w:rFonts w:ascii="Arial" w:hAnsi="Arial" w:cs="Arial"/>
          <w:i/>
          <w:sz w:val="24"/>
          <w:szCs w:val="24"/>
        </w:rPr>
        <w:t>site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además usamos </w:t>
      </w:r>
      <w:r>
        <w:rPr>
          <w:rFonts w:ascii="Book Antiqua" w:hAnsi="Book Antiqua" w:cs="Book Antiqua"/>
          <w:color w:val="000000"/>
          <w:sz w:val="29"/>
          <w:szCs w:val="29"/>
          <w:lang w:val="es-ES_tradnl"/>
        </w:rPr>
        <w:t xml:space="preserve">~ </w:t>
      </w:r>
      <w:r>
        <w:rPr>
          <w:rFonts w:ascii="Arial" w:hAnsi="Arial" w:cs="Arial"/>
          <w:color w:val="000000"/>
          <w:sz w:val="24"/>
          <w:szCs w:val="24"/>
          <w:lang w:val="es-ES_tradnl"/>
        </w:rPr>
        <w:t>para asignar una búsqueda relacionada con la palabra frente al símbolo y los 2 puntos .. para dar rango de un año a otro.</w:t>
      </w:r>
    </w:p>
    <w:p w14:paraId="3375F437" w14:textId="77777777" w:rsidR="00E526FB" w:rsidRPr="00895BA7" w:rsidRDefault="00E526FB" w:rsidP="00E526FB">
      <w:pPr>
        <w:jc w:val="both"/>
        <w:rPr>
          <w:rFonts w:ascii="Arial" w:hAnsi="Arial" w:cs="Arial"/>
          <w:sz w:val="24"/>
          <w:szCs w:val="24"/>
        </w:rPr>
      </w:pPr>
    </w:p>
    <w:p w14:paraId="4F26A5A4" w14:textId="77777777" w:rsidR="00E526FB" w:rsidRDefault="00E526FB" w:rsidP="00E526FB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720192" behindDoc="1" locked="0" layoutInCell="1" allowOverlap="1" wp14:anchorId="209A7307" wp14:editId="603BA045">
            <wp:simplePos x="0" y="0"/>
            <wp:positionH relativeFrom="column">
              <wp:posOffset>-1348</wp:posOffset>
            </wp:positionH>
            <wp:positionV relativeFrom="paragraph">
              <wp:posOffset>4331</wp:posOffset>
            </wp:positionV>
            <wp:extent cx="4608000" cy="2527200"/>
            <wp:effectExtent l="0" t="0" r="0" b="0"/>
            <wp:wrapNone/>
            <wp:docPr id="9" name="Imagen 9" descr="D:\Users\alumn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lumno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inline distT="0" distB="0" distL="0" distR="0" wp14:anchorId="6A8050E7" wp14:editId="57ACA5F4">
            <wp:extent cx="5610225" cy="3133725"/>
            <wp:effectExtent l="0" t="0" r="9525" b="9525"/>
            <wp:docPr id="12" name="Imagen 12" descr="D:\Users\alumn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lumno\Desktop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5F3E" w14:textId="77777777" w:rsidR="00E526FB" w:rsidRDefault="00E526FB" w:rsidP="00E526FB">
      <w:pPr>
        <w:jc w:val="center"/>
        <w:rPr>
          <w:noProof/>
          <w:lang w:val="es-ES_tradnl" w:eastAsia="es-ES_tradnl"/>
        </w:rPr>
      </w:pPr>
      <w:r>
        <w:t xml:space="preserve">5) </w:t>
      </w:r>
      <w:r>
        <w:rPr>
          <w:rFonts w:ascii="Arial" w:hAnsi="Arial" w:cs="Arial"/>
          <w:sz w:val="24"/>
          <w:szCs w:val="24"/>
        </w:rPr>
        <w:t xml:space="preserve"> intitle se usa para buscar paginas con el titulo de la palabra que se escribió después del reservado, intext para restringir los resultados de la siguiente palabra y filetype para especificar en que tipo de documento queremos la información.</w:t>
      </w:r>
      <w:r w:rsidRPr="002F364C">
        <w:rPr>
          <w:noProof/>
          <w:lang w:val="es-ES_tradnl" w:eastAsia="es-ES_tradnl"/>
        </w:rPr>
        <w:t xml:space="preserve"> </w:t>
      </w:r>
      <w:r>
        <w:rPr>
          <w:noProof/>
          <w:lang w:val="es-ES_tradnl" w:eastAsia="es-ES_tradnl"/>
        </w:rPr>
        <w:drawing>
          <wp:inline distT="0" distB="0" distL="0" distR="0" wp14:anchorId="15675B08" wp14:editId="391C1022">
            <wp:extent cx="4853319" cy="2991095"/>
            <wp:effectExtent l="0" t="0" r="0" b="6350"/>
            <wp:docPr id="15" name="Imagen 15" descr="D:\Users\alumno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lumno\Desktop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42" cy="300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9F1F" w14:textId="77777777" w:rsidR="00E526FB" w:rsidRDefault="00E526FB" w:rsidP="00E526FB">
      <w:pPr>
        <w:jc w:val="both"/>
        <w:rPr>
          <w:noProof/>
          <w:lang w:val="es-ES_tradnl" w:eastAsia="es-ES_tradnl"/>
        </w:rPr>
      </w:pPr>
    </w:p>
    <w:p w14:paraId="7A843AAE" w14:textId="77777777" w:rsidR="00E526FB" w:rsidRPr="002F364C" w:rsidRDefault="00E526FB" w:rsidP="00E526F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t>6)</w:t>
      </w:r>
      <w:r>
        <w:rPr>
          <w:rFonts w:ascii="Arial" w:hAnsi="Arial" w:cs="Arial"/>
          <w:noProof/>
          <w:sz w:val="24"/>
          <w:szCs w:val="24"/>
          <w:lang w:val="es-ES_tradnl" w:eastAsia="es-ES_tradnl"/>
        </w:rPr>
        <w:t xml:space="preserve"> Además podemos hacer operaciones tecleando en el buscador</w:t>
      </w:r>
    </w:p>
    <w:p w14:paraId="3DCC1DEC" w14:textId="77777777" w:rsidR="00E526FB" w:rsidRDefault="00E526FB" w:rsidP="00E526FB">
      <w:r>
        <w:rPr>
          <w:noProof/>
          <w:lang w:val="es-ES_tradnl" w:eastAsia="es-ES_tradnl"/>
        </w:rPr>
        <w:lastRenderedPageBreak/>
        <w:drawing>
          <wp:inline distT="0" distB="0" distL="0" distR="0" wp14:anchorId="04A3B41C" wp14:editId="17413BCA">
            <wp:extent cx="5600700" cy="3762375"/>
            <wp:effectExtent l="0" t="0" r="0" b="9525"/>
            <wp:docPr id="16" name="Imagen 16" descr="D:\Users\alumno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lumno\Desktop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B230" w14:textId="77777777" w:rsidR="00E526FB" w:rsidRDefault="00E526FB" w:rsidP="00E526FB">
      <w:pPr>
        <w:jc w:val="center"/>
        <w:rPr>
          <w:noProof/>
          <w:lang w:val="es-ES_tradnl" w:eastAsia="es-ES_tradnl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723264" behindDoc="1" locked="0" layoutInCell="1" allowOverlap="1" wp14:anchorId="3C9F6EE7" wp14:editId="4B6E6870">
            <wp:simplePos x="0" y="0"/>
            <wp:positionH relativeFrom="column">
              <wp:posOffset>913180</wp:posOffset>
            </wp:positionH>
            <wp:positionV relativeFrom="paragraph">
              <wp:posOffset>359289</wp:posOffset>
            </wp:positionV>
            <wp:extent cx="3710077" cy="2939996"/>
            <wp:effectExtent l="0" t="0" r="0" b="6985"/>
            <wp:wrapNone/>
            <wp:docPr id="17" name="Imagen 17" descr="D:\Users\alumno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alumno\Desktop\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077" cy="293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7)</w:t>
      </w:r>
      <w:r>
        <w:rPr>
          <w:rFonts w:ascii="Arial" w:hAnsi="Arial" w:cs="Arial"/>
          <w:sz w:val="24"/>
          <w:szCs w:val="24"/>
        </w:rPr>
        <w:t xml:space="preserve"> Podemos hacer conversiones sin saber las constantes ya que el buscador lo hace por ti.</w:t>
      </w:r>
      <w:r w:rsidRPr="002F364C">
        <w:rPr>
          <w:noProof/>
          <w:lang w:val="es-ES_tradnl" w:eastAsia="es-ES_tradnl"/>
        </w:rPr>
        <w:t xml:space="preserve"> </w:t>
      </w:r>
    </w:p>
    <w:p w14:paraId="7B54B1E7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7B39DC48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75C4AF9D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159204D0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1DCF4CE6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34C5C2E9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21D336B1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3EE5FA2B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17BB239B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0151BEF0" w14:textId="77777777" w:rsidR="00E526FB" w:rsidRDefault="00E526FB" w:rsidP="00E526FB">
      <w:pPr>
        <w:jc w:val="center"/>
        <w:rPr>
          <w:noProof/>
          <w:lang w:val="es-ES_tradnl" w:eastAsia="es-ES_tradnl"/>
        </w:rPr>
      </w:pPr>
    </w:p>
    <w:p w14:paraId="3816B78F" w14:textId="77777777" w:rsidR="00E526FB" w:rsidRPr="002F364C" w:rsidRDefault="00E526FB" w:rsidP="00E526F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t>8)</w:t>
      </w:r>
      <w:r>
        <w:rPr>
          <w:rFonts w:ascii="Arial" w:hAnsi="Arial" w:cs="Arial"/>
          <w:noProof/>
          <w:sz w:val="24"/>
          <w:szCs w:val="24"/>
          <w:lang w:val="es-ES_tradnl" w:eastAsia="es-ES_tradnl"/>
        </w:rPr>
        <w:t xml:space="preserve"> Podemos meter una función y el buscador determinará su gráfica. </w:t>
      </w:r>
    </w:p>
    <w:p w14:paraId="5A8CAF88" w14:textId="77777777" w:rsidR="00E526FB" w:rsidRDefault="00E526FB" w:rsidP="00E526FB">
      <w:r>
        <w:rPr>
          <w:noProof/>
          <w:lang w:val="es-ES_tradnl" w:eastAsia="es-ES_tradnl"/>
        </w:rPr>
        <w:lastRenderedPageBreak/>
        <w:drawing>
          <wp:inline distT="0" distB="0" distL="0" distR="0" wp14:anchorId="65A96654" wp14:editId="2EC795F5">
            <wp:extent cx="5610225" cy="3476625"/>
            <wp:effectExtent l="0" t="0" r="9525" b="9525"/>
            <wp:docPr id="20" name="Imagen 20" descr="D:\Users\alumno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lumno\Desktop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DDC1" w14:textId="77777777" w:rsidR="00E526FB" w:rsidRPr="00D36E38" w:rsidRDefault="00E526FB" w:rsidP="00E526FB">
      <w:pPr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724288" behindDoc="1" locked="0" layoutInCell="1" allowOverlap="1" wp14:anchorId="39D0B1FE" wp14:editId="16493CE3">
            <wp:simplePos x="0" y="0"/>
            <wp:positionH relativeFrom="column">
              <wp:posOffset>685800</wp:posOffset>
            </wp:positionH>
            <wp:positionV relativeFrom="paragraph">
              <wp:posOffset>420441</wp:posOffset>
            </wp:positionV>
            <wp:extent cx="4923077" cy="3126029"/>
            <wp:effectExtent l="0" t="0" r="5080" b="0"/>
            <wp:wrapNone/>
            <wp:docPr id="21" name="Imagen 21" descr="D:\Users\alumno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lumno\Desktop\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692" cy="31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9)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4"/>
          <w:szCs w:val="24"/>
        </w:rPr>
        <w:t>Para buscar todo lo relacionado con un autor usamos la palabra reservada author y posteriormente al autor.</w:t>
      </w:r>
    </w:p>
    <w:p w14:paraId="6DE61DC9" w14:textId="77777777" w:rsidR="00E526FB" w:rsidRDefault="00E526FB" w:rsidP="00E526FB"/>
    <w:p w14:paraId="30119EB5" w14:textId="77777777" w:rsidR="00E526FB" w:rsidRDefault="00E526FB" w:rsidP="00E526FB"/>
    <w:p w14:paraId="2F0254CE" w14:textId="77777777" w:rsidR="00E526FB" w:rsidRDefault="00E526FB" w:rsidP="00E526FB"/>
    <w:p w14:paraId="077C2E84" w14:textId="77777777" w:rsidR="00E526FB" w:rsidRDefault="00E526FB" w:rsidP="00E526FB"/>
    <w:p w14:paraId="421142F6" w14:textId="77777777" w:rsidR="00E526FB" w:rsidRPr="002360D0" w:rsidRDefault="00E526FB" w:rsidP="00E526FB"/>
    <w:p w14:paraId="2B42BC5F" w14:textId="77777777" w:rsidR="00E526FB" w:rsidRPr="002360D0" w:rsidRDefault="00E526FB" w:rsidP="00E526FB"/>
    <w:p w14:paraId="3A415CA8" w14:textId="77777777" w:rsidR="00E526FB" w:rsidRDefault="00E526FB" w:rsidP="00E526FB">
      <w:pPr>
        <w:tabs>
          <w:tab w:val="left" w:pos="2190"/>
        </w:tabs>
      </w:pPr>
      <w:r>
        <w:tab/>
      </w:r>
    </w:p>
    <w:p w14:paraId="788C7231" w14:textId="77777777" w:rsidR="00E526FB" w:rsidRDefault="00E526FB" w:rsidP="00E526FB">
      <w:pPr>
        <w:tabs>
          <w:tab w:val="left" w:pos="2190"/>
        </w:tabs>
      </w:pPr>
    </w:p>
    <w:p w14:paraId="3F05C7D9" w14:textId="77777777" w:rsidR="00E526FB" w:rsidRDefault="00E526FB" w:rsidP="00E526FB">
      <w:pPr>
        <w:tabs>
          <w:tab w:val="left" w:pos="2190"/>
        </w:tabs>
      </w:pPr>
    </w:p>
    <w:p w14:paraId="5BD0A805" w14:textId="77777777" w:rsidR="00E526FB" w:rsidRDefault="00E526FB" w:rsidP="00E526FB">
      <w:pPr>
        <w:tabs>
          <w:tab w:val="left" w:pos="2190"/>
        </w:tabs>
      </w:pPr>
    </w:p>
    <w:p w14:paraId="6ECAC000" w14:textId="77777777" w:rsidR="00E526FB" w:rsidRDefault="00E526FB" w:rsidP="00E526FB">
      <w:pPr>
        <w:tabs>
          <w:tab w:val="left" w:pos="2190"/>
        </w:tabs>
      </w:pPr>
    </w:p>
    <w:p w14:paraId="7334A753" w14:textId="77777777" w:rsidR="00E526FB" w:rsidRDefault="00E526FB" w:rsidP="00E526FB">
      <w:pPr>
        <w:tabs>
          <w:tab w:val="left" w:pos="21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10) Podemos arrastrar una imagen de nuestro ordenador al buscador para obtener toda la información relacionada con la imagen.</w:t>
      </w:r>
    </w:p>
    <w:p w14:paraId="76224C65" w14:textId="77777777" w:rsidR="00244071" w:rsidRDefault="00244071" w:rsidP="00E526FB">
      <w:pPr>
        <w:tabs>
          <w:tab w:val="left" w:pos="2190"/>
        </w:tabs>
        <w:rPr>
          <w:rFonts w:ascii="Arial" w:hAnsi="Arial" w:cs="Arial"/>
          <w:sz w:val="24"/>
          <w:szCs w:val="24"/>
        </w:rPr>
      </w:pPr>
    </w:p>
    <w:p w14:paraId="1CD9C4BE" w14:textId="77777777" w:rsidR="00244071" w:rsidRDefault="00244071" w:rsidP="00E526FB">
      <w:pPr>
        <w:tabs>
          <w:tab w:val="left" w:pos="2190"/>
        </w:tabs>
        <w:rPr>
          <w:rFonts w:ascii="Arial" w:hAnsi="Arial" w:cs="Arial"/>
          <w:sz w:val="24"/>
          <w:szCs w:val="24"/>
        </w:rPr>
      </w:pPr>
    </w:p>
    <w:p w14:paraId="695D5ED9" w14:textId="75911514" w:rsidR="00244071" w:rsidRDefault="00244071" w:rsidP="00E526FB">
      <w:pPr>
        <w:tabs>
          <w:tab w:val="left" w:pos="21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Haciendo nuetro repositorio en Github…</w:t>
      </w:r>
    </w:p>
    <w:p w14:paraId="2E2AD553" w14:textId="7A9C54F3" w:rsidR="00151177" w:rsidRPr="00D36E38" w:rsidRDefault="008B3473" w:rsidP="00E526FB">
      <w:pPr>
        <w:tabs>
          <w:tab w:val="left" w:pos="2190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s-ES_tradnl" w:eastAsia="es-ES_tradnl"/>
        </w:rPr>
        <w:drawing>
          <wp:inline distT="0" distB="0" distL="0" distR="0" wp14:anchorId="3482060B" wp14:editId="784B44D3">
            <wp:extent cx="6174740" cy="3133725"/>
            <wp:effectExtent l="0" t="0" r="0" b="0"/>
            <wp:docPr id="22" name="Imagen 22" descr="../../../Captura%20de%20pantalla%202017-08-25%20a%20la(s)%2001.0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aptura%20de%20pantalla%202017-08-25%20a%20la(s)%2001.06.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D4F9" w14:textId="35190151" w:rsidR="00E526FB" w:rsidRDefault="008B3473" w:rsidP="005F22CF">
      <w:pPr>
        <w:tabs>
          <w:tab w:val="left" w:pos="774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Subiendo práctica a nuestro repositorio…</w:t>
      </w:r>
      <w:bookmarkStart w:id="0" w:name="_GoBack"/>
      <w:bookmarkEnd w:id="0"/>
    </w:p>
    <w:p w14:paraId="3DD8B9B2" w14:textId="77777777" w:rsidR="0025091B" w:rsidRPr="00D65E53" w:rsidRDefault="0025091B" w:rsidP="00011E1B">
      <w:pPr>
        <w:tabs>
          <w:tab w:val="left" w:pos="7742"/>
        </w:tabs>
        <w:spacing w:line="312" w:lineRule="auto"/>
        <w:rPr>
          <w:sz w:val="24"/>
          <w:szCs w:val="24"/>
        </w:rPr>
      </w:pPr>
    </w:p>
    <w:p w14:paraId="31145DFC" w14:textId="77777777" w:rsidR="0008470B" w:rsidRDefault="0008470B"/>
    <w:sectPr w:rsidR="0008470B" w:rsidSect="006A5F48">
      <w:headerReference w:type="default" r:id="rId21"/>
      <w:footerReference w:type="default" r:id="rId22"/>
      <w:footerReference w:type="first" r:id="rId23"/>
      <w:pgSz w:w="11907" w:h="16839" w:code="9"/>
      <w:pgMar w:top="1440" w:right="1077" w:bottom="1276" w:left="1077" w:header="28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6D432" w14:textId="77777777" w:rsidR="00B323CA" w:rsidRDefault="00B323CA" w:rsidP="006B6475">
      <w:pPr>
        <w:spacing w:after="0" w:line="240" w:lineRule="auto"/>
      </w:pPr>
      <w:r>
        <w:separator/>
      </w:r>
    </w:p>
    <w:p w14:paraId="59C72FB8" w14:textId="77777777" w:rsidR="00B323CA" w:rsidRDefault="00B323CA"/>
    <w:p w14:paraId="497E9077" w14:textId="77777777" w:rsidR="00B323CA" w:rsidRDefault="00B323CA"/>
  </w:endnote>
  <w:endnote w:type="continuationSeparator" w:id="0">
    <w:p w14:paraId="1A98A7CA" w14:textId="77777777" w:rsidR="00B323CA" w:rsidRDefault="00B323CA" w:rsidP="006B6475">
      <w:pPr>
        <w:spacing w:after="0" w:line="240" w:lineRule="auto"/>
      </w:pPr>
      <w:r>
        <w:continuationSeparator/>
      </w:r>
    </w:p>
    <w:p w14:paraId="6D699F6F" w14:textId="77777777" w:rsidR="00B323CA" w:rsidRDefault="00B323CA"/>
    <w:p w14:paraId="0816683A" w14:textId="77777777" w:rsidR="00B323CA" w:rsidRDefault="00B323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23"/>
    </w:tblGrid>
    <w:tr w:rsidR="00C001DA" w:rsidRPr="00AE0282" w14:paraId="6FEC3427" w14:textId="77777777" w:rsidTr="006A5F48">
      <w:trPr>
        <w:trHeight w:val="299"/>
      </w:trPr>
      <w:tc>
        <w:tcPr>
          <w:tcW w:w="9923" w:type="dxa"/>
          <w:vAlign w:val="center"/>
        </w:tcPr>
        <w:p w14:paraId="6CBED487" w14:textId="77777777" w:rsidR="00C001DA" w:rsidRDefault="00C001DA" w:rsidP="006A5F48">
          <w:pPr>
            <w:pStyle w:val="Encabezado"/>
            <w:jc w:val="center"/>
            <w:rPr>
              <w:rFonts w:ascii="Arial" w:hAnsi="Arial" w:cs="Arial"/>
              <w:color w:val="808080" w:themeColor="background1" w:themeShade="80"/>
              <w:sz w:val="28"/>
              <w:lang w:val="it-IT"/>
            </w:rPr>
          </w:pPr>
          <w:r>
            <w:rPr>
              <w:noProof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37248" behindDoc="1" locked="0" layoutInCell="1" allowOverlap="1" wp14:anchorId="7552460B" wp14:editId="7055FACC">
                    <wp:simplePos x="0" y="0"/>
                    <wp:positionH relativeFrom="column">
                      <wp:posOffset>222250</wp:posOffset>
                    </wp:positionH>
                    <wp:positionV relativeFrom="paragraph">
                      <wp:posOffset>86360</wp:posOffset>
                    </wp:positionV>
                    <wp:extent cx="7820025" cy="414655"/>
                    <wp:effectExtent l="0" t="0" r="9525" b="4445"/>
                    <wp:wrapNone/>
                    <wp:docPr id="37" name="Parallelogram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867103" y="10026869"/>
                              <a:ext cx="7820025" cy="414655"/>
                            </a:xfrm>
                            <a:prstGeom prst="parallelogram">
                              <a:avLst>
                                <a:gd name="adj" fmla="val 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C1F38C" id="_x0000_t7" coordsize="21600,21600" o:spt="7" adj="5400" path="m@0,0l0,21600@1,21600,21600,0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_x0020_37" o:spid="_x0000_s1026" type="#_x0000_t7" style="position:absolute;margin-left:17.5pt;margin-top:6.8pt;width:615.75pt;height:32.65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" adj="0" fillcolor="#ddd [3204]" stroked="f" strokeweight="2pt"/>
                </w:pict>
              </mc:Fallback>
            </mc:AlternateContent>
          </w:r>
        </w:p>
      </w:tc>
    </w:tr>
    <w:tr w:rsidR="00C001DA" w:rsidRPr="00F873AA" w14:paraId="4B526077" w14:textId="77777777" w:rsidTr="006A5F48">
      <w:trPr>
        <w:trHeight w:val="299"/>
      </w:trPr>
      <w:tc>
        <w:tcPr>
          <w:tcW w:w="9923" w:type="dxa"/>
          <w:vAlign w:val="center"/>
        </w:tcPr>
        <w:p w14:paraId="5399B8C6" w14:textId="029814FC" w:rsidR="00C001DA" w:rsidRPr="00AE0282" w:rsidRDefault="00A910A0" w:rsidP="00A910A0">
          <w:pPr>
            <w:pStyle w:val="Encabezado"/>
            <w:rPr>
              <w:color w:val="FFFFFF" w:themeColor="background1"/>
              <w:lang w:val="it-IT"/>
            </w:rPr>
          </w:pPr>
          <w:r>
            <w:rPr>
              <w:rFonts w:ascii="Arial" w:hAnsi="Arial" w:cs="Arial"/>
              <w:color w:val="FFFFFF" w:themeColor="background1"/>
              <w:sz w:val="28"/>
              <w:lang w:val="it-IT"/>
            </w:rPr>
            <w:t xml:space="preserve">       </w:t>
          </w:r>
          <w:r w:rsidR="00C001DA" w:rsidRPr="00F873AA">
            <w:rPr>
              <w:rFonts w:ascii="Arial" w:hAnsi="Arial" w:cs="Arial"/>
              <w:color w:val="FFFFFF" w:themeColor="background1"/>
              <w:sz w:val="28"/>
              <w:lang w:val="it-IT"/>
            </w:rPr>
            <w:t xml:space="preserve"> </w:t>
          </w:r>
          <w:sdt>
            <w:sdtPr>
              <w:rPr>
                <w:rFonts w:ascii="Arial" w:hAnsi="Arial" w:cs="Arial"/>
                <w:color w:val="A6A6A6" w:themeColor="background1" w:themeShade="A6"/>
                <w:sz w:val="24"/>
                <w:lang w:val="it-I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alias w:val="Autor"/>
              <w:id w:val="882991322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6E4488">
                <w:rPr>
                  <w:rFonts w:ascii="Arial" w:hAnsi="Arial" w:cs="Arial"/>
                  <w:color w:val="A6A6A6" w:themeColor="background1" w:themeShade="A6"/>
                  <w:sz w:val="24"/>
                  <w:lang w:val="es-ES_tradnl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</w:rPr>
                <w:t>CASTAÑEDA PERDOMO MARICELA</w:t>
              </w:r>
            </w:sdtContent>
          </w:sdt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        </w:t>
          </w:r>
          <w:r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</w:t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   </w:t>
          </w:r>
          <w:r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     </w:t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                                                         </w:t>
          </w:r>
          <w:r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</w:t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         </w:t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begin"/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instrText xml:space="preserve"> PAGE   \* MERGEFORMAT </w:instrText>
          </w:r>
          <w:r w:rsidR="00C001DA" w:rsidRPr="00A910A0">
            <w:rPr>
              <w:rFonts w:ascii="Arial" w:hAnsi="Arial" w:cs="Arial"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separate"/>
          </w:r>
          <w:r w:rsidR="008B3473">
            <w:rPr>
              <w:rFonts w:ascii="Arial" w:hAnsi="Arial" w:cs="Arial"/>
              <w:noProof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9</w:t>
          </w:r>
          <w:r w:rsidR="00C001DA" w:rsidRPr="00A910A0">
            <w:rPr>
              <w:rFonts w:ascii="Arial" w:hAnsi="Arial" w:cs="Arial"/>
              <w:noProof/>
              <w:color w:val="A6A6A6" w:themeColor="background1" w:themeShade="A6"/>
              <w:sz w:val="24"/>
              <w:lang w:val="it-IT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fldChar w:fldCharType="end"/>
          </w:r>
        </w:p>
      </w:tc>
    </w:tr>
  </w:tbl>
  <w:p w14:paraId="324B9B95" w14:textId="77777777" w:rsidR="00957460" w:rsidRDefault="00576B14">
    <w:r>
      <w:rPr>
        <w:noProof/>
        <w:lang w:val="es-ES_tradnl" w:eastAsia="es-ES_tradnl"/>
      </w:rPr>
      <w:drawing>
        <wp:anchor distT="0" distB="0" distL="114300" distR="114300" simplePos="0" relativeHeight="251699712" behindDoc="1" locked="0" layoutInCell="1" allowOverlap="1" wp14:anchorId="2D83460B" wp14:editId="2022D70F">
          <wp:simplePos x="0" y="0"/>
          <wp:positionH relativeFrom="column">
            <wp:posOffset>-510014</wp:posOffset>
          </wp:positionH>
          <wp:positionV relativeFrom="paragraph">
            <wp:posOffset>-386715</wp:posOffset>
          </wp:positionV>
          <wp:extent cx="583324" cy="577331"/>
          <wp:effectExtent l="0" t="0" r="7620" b="0"/>
          <wp:wrapNone/>
          <wp:docPr id="18" name="Picture 18" descr="https://3.bp.blogspot.com/-TWwkMm5pSSk/UXVJ_I417qI/AAAAAAAAALw/y_NI7ma0fJM/s1600/BALANZ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s://3.bp.blogspot.com/-TWwkMm5pSSk/UXVJ_I417qI/AAAAAAAAALw/y_NI7ma0fJM/s1600/BALANZ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3324" cy="577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53FC0" w14:textId="77777777" w:rsidR="00C001DA" w:rsidRDefault="00C001DA">
    <w:pPr>
      <w:pStyle w:val="Piedepgina"/>
    </w:pPr>
    <w:r>
      <w:rPr>
        <w:noProof/>
        <w:lang w:val="es-ES_tradnl" w:eastAsia="es-ES_tradnl"/>
      </w:rPr>
      <w:drawing>
        <wp:anchor distT="0" distB="0" distL="114300" distR="114300" simplePos="0" relativeHeight="251661824" behindDoc="1" locked="0" layoutInCell="1" allowOverlap="1" wp14:anchorId="73A123BA" wp14:editId="07E48924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19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269E4" w14:textId="77777777" w:rsidR="00B323CA" w:rsidRDefault="00B323CA" w:rsidP="006B6475">
      <w:pPr>
        <w:spacing w:after="0" w:line="240" w:lineRule="auto"/>
      </w:pPr>
      <w:r>
        <w:separator/>
      </w:r>
    </w:p>
    <w:p w14:paraId="653508C6" w14:textId="77777777" w:rsidR="00B323CA" w:rsidRDefault="00B323CA"/>
    <w:p w14:paraId="3E9E6F91" w14:textId="77777777" w:rsidR="00B323CA" w:rsidRDefault="00B323CA"/>
  </w:footnote>
  <w:footnote w:type="continuationSeparator" w:id="0">
    <w:p w14:paraId="0CD81AEE" w14:textId="77777777" w:rsidR="00B323CA" w:rsidRDefault="00B323CA" w:rsidP="006B6475">
      <w:pPr>
        <w:spacing w:after="0" w:line="240" w:lineRule="auto"/>
      </w:pPr>
      <w:r>
        <w:continuationSeparator/>
      </w:r>
    </w:p>
    <w:p w14:paraId="598DCD50" w14:textId="77777777" w:rsidR="00B323CA" w:rsidRDefault="00B323CA"/>
    <w:p w14:paraId="300A6063" w14:textId="77777777" w:rsidR="00B323CA" w:rsidRDefault="00B323CA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01"/>
    </w:tblGrid>
    <w:tr w:rsidR="00C001DA" w14:paraId="54A8C656" w14:textId="77777777" w:rsidTr="006A5F48">
      <w:trPr>
        <w:trHeight w:val="516"/>
      </w:trPr>
      <w:tc>
        <w:tcPr>
          <w:tcW w:w="10001" w:type="dxa"/>
        </w:tcPr>
        <w:p w14:paraId="57E7049C" w14:textId="77777777" w:rsidR="00C001DA" w:rsidRPr="00B35300" w:rsidRDefault="00C001DA" w:rsidP="00AE0282">
          <w:pPr>
            <w:pStyle w:val="Encabezado"/>
            <w:jc w:val="right"/>
            <w:rPr>
              <w:lang w:val="it-IT"/>
            </w:rPr>
          </w:pPr>
        </w:p>
      </w:tc>
    </w:tr>
    <w:tr w:rsidR="00C001DA" w:rsidRPr="00A910A0" w14:paraId="1550D1F7" w14:textId="77777777" w:rsidTr="006A5F48">
      <w:trPr>
        <w:trHeight w:val="454"/>
      </w:trPr>
      <w:tc>
        <w:tcPr>
          <w:tcW w:w="10001" w:type="dxa"/>
        </w:tcPr>
        <w:p w14:paraId="69CDC022" w14:textId="442E2BAC" w:rsidR="00C001DA" w:rsidRPr="00A910A0" w:rsidRDefault="00B323CA" w:rsidP="006A5F48">
          <w:pPr>
            <w:pStyle w:val="Encabezado"/>
            <w:jc w:val="right"/>
            <w:rPr>
              <w:color w:val="FFFFFF" w:themeColor="background1"/>
              <w:lang w:val="it-IT"/>
            </w:rPr>
          </w:pPr>
          <w:sdt>
            <w:sdtPr>
              <w:rPr>
                <w:rFonts w:ascii="Arial" w:hAnsi="Arial" w:cs="Arial"/>
                <w:color w:val="DDDDDD" w:themeColor="accent1"/>
                <w:sz w:val="26"/>
                <w:szCs w:val="26"/>
                <w:lang w:val="it-IT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alias w:val="Título"/>
              <w:id w:val="-174416724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446953">
                <w:rPr>
                  <w:rFonts w:ascii="Arial" w:hAnsi="Arial" w:cs="Arial"/>
                  <w:color w:val="DDDDDD" w:themeColor="accent1"/>
                  <w:sz w:val="26"/>
                  <w:szCs w:val="26"/>
                  <w:lang w:val="es-ES_tradnl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PRÁCTICA 1</w:t>
              </w:r>
            </w:sdtContent>
          </w:sdt>
        </w:p>
      </w:tc>
    </w:tr>
  </w:tbl>
  <w:p w14:paraId="58939CA3" w14:textId="77777777" w:rsidR="00C001DA" w:rsidRDefault="00C001D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2B"/>
    <w:rsid w:val="00011E1B"/>
    <w:rsid w:val="00033052"/>
    <w:rsid w:val="0008465E"/>
    <w:rsid w:val="0008470B"/>
    <w:rsid w:val="000A7EB1"/>
    <w:rsid w:val="000C058D"/>
    <w:rsid w:val="000E46A3"/>
    <w:rsid w:val="000F3637"/>
    <w:rsid w:val="00151177"/>
    <w:rsid w:val="00165CFA"/>
    <w:rsid w:val="001C439E"/>
    <w:rsid w:val="001F0616"/>
    <w:rsid w:val="002010B1"/>
    <w:rsid w:val="00215F5A"/>
    <w:rsid w:val="00217B73"/>
    <w:rsid w:val="002208D9"/>
    <w:rsid w:val="00221232"/>
    <w:rsid w:val="0023359C"/>
    <w:rsid w:val="00244071"/>
    <w:rsid w:val="0025091B"/>
    <w:rsid w:val="0025094C"/>
    <w:rsid w:val="0027361D"/>
    <w:rsid w:val="0029176E"/>
    <w:rsid w:val="002B4017"/>
    <w:rsid w:val="002E14FA"/>
    <w:rsid w:val="00304073"/>
    <w:rsid w:val="003059E5"/>
    <w:rsid w:val="00311AB5"/>
    <w:rsid w:val="003318B7"/>
    <w:rsid w:val="00345CB9"/>
    <w:rsid w:val="0037622B"/>
    <w:rsid w:val="00396D76"/>
    <w:rsid w:val="00432F7D"/>
    <w:rsid w:val="00446953"/>
    <w:rsid w:val="00447106"/>
    <w:rsid w:val="00462C06"/>
    <w:rsid w:val="00487322"/>
    <w:rsid w:val="00490C09"/>
    <w:rsid w:val="004A5314"/>
    <w:rsid w:val="0053624F"/>
    <w:rsid w:val="00542A93"/>
    <w:rsid w:val="00546DCC"/>
    <w:rsid w:val="00553954"/>
    <w:rsid w:val="00576B14"/>
    <w:rsid w:val="00587BE1"/>
    <w:rsid w:val="005A4047"/>
    <w:rsid w:val="005C6A62"/>
    <w:rsid w:val="005D43A9"/>
    <w:rsid w:val="005E008D"/>
    <w:rsid w:val="005F22CF"/>
    <w:rsid w:val="005F5700"/>
    <w:rsid w:val="00613AEA"/>
    <w:rsid w:val="00615C25"/>
    <w:rsid w:val="00617138"/>
    <w:rsid w:val="006571B0"/>
    <w:rsid w:val="00657418"/>
    <w:rsid w:val="006915EC"/>
    <w:rsid w:val="006A26C8"/>
    <w:rsid w:val="006A5F48"/>
    <w:rsid w:val="006B4A43"/>
    <w:rsid w:val="006B6475"/>
    <w:rsid w:val="006D29E1"/>
    <w:rsid w:val="006E4488"/>
    <w:rsid w:val="00751268"/>
    <w:rsid w:val="007742DF"/>
    <w:rsid w:val="007B7BBB"/>
    <w:rsid w:val="007D01F7"/>
    <w:rsid w:val="00816E5B"/>
    <w:rsid w:val="0086428F"/>
    <w:rsid w:val="00894798"/>
    <w:rsid w:val="008A6151"/>
    <w:rsid w:val="008A6BEB"/>
    <w:rsid w:val="008B3473"/>
    <w:rsid w:val="008D12FE"/>
    <w:rsid w:val="008F1CFF"/>
    <w:rsid w:val="008F68CD"/>
    <w:rsid w:val="00926740"/>
    <w:rsid w:val="00952096"/>
    <w:rsid w:val="00957460"/>
    <w:rsid w:val="00983878"/>
    <w:rsid w:val="009A1770"/>
    <w:rsid w:val="009A69B7"/>
    <w:rsid w:val="009B42D2"/>
    <w:rsid w:val="009F350A"/>
    <w:rsid w:val="00A06702"/>
    <w:rsid w:val="00A268AA"/>
    <w:rsid w:val="00A31053"/>
    <w:rsid w:val="00A40FB8"/>
    <w:rsid w:val="00A42F53"/>
    <w:rsid w:val="00A74518"/>
    <w:rsid w:val="00A8046A"/>
    <w:rsid w:val="00A910A0"/>
    <w:rsid w:val="00AA4BF5"/>
    <w:rsid w:val="00AB4BE4"/>
    <w:rsid w:val="00AC65EB"/>
    <w:rsid w:val="00AD2C5C"/>
    <w:rsid w:val="00AE0282"/>
    <w:rsid w:val="00B04025"/>
    <w:rsid w:val="00B2163C"/>
    <w:rsid w:val="00B24233"/>
    <w:rsid w:val="00B323CA"/>
    <w:rsid w:val="00B35300"/>
    <w:rsid w:val="00B572A1"/>
    <w:rsid w:val="00B636DE"/>
    <w:rsid w:val="00BA33D1"/>
    <w:rsid w:val="00BD1CC5"/>
    <w:rsid w:val="00BF4B6A"/>
    <w:rsid w:val="00C001DA"/>
    <w:rsid w:val="00C926AF"/>
    <w:rsid w:val="00CB560F"/>
    <w:rsid w:val="00CD5596"/>
    <w:rsid w:val="00D42E04"/>
    <w:rsid w:val="00D4304D"/>
    <w:rsid w:val="00D510B0"/>
    <w:rsid w:val="00D564EE"/>
    <w:rsid w:val="00D65E53"/>
    <w:rsid w:val="00D9420E"/>
    <w:rsid w:val="00DF7270"/>
    <w:rsid w:val="00E31D33"/>
    <w:rsid w:val="00E526FB"/>
    <w:rsid w:val="00E65350"/>
    <w:rsid w:val="00E9533F"/>
    <w:rsid w:val="00EA1C24"/>
    <w:rsid w:val="00ED113E"/>
    <w:rsid w:val="00F23F7E"/>
    <w:rsid w:val="00F45ED1"/>
    <w:rsid w:val="00F4776B"/>
    <w:rsid w:val="00F73A60"/>
    <w:rsid w:val="00F873AA"/>
    <w:rsid w:val="00F92E05"/>
    <w:rsid w:val="00FA2996"/>
    <w:rsid w:val="00FA397F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6507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5F48"/>
    <w:pPr>
      <w:keepNext/>
      <w:keepLines/>
      <w:pBdr>
        <w:bottom w:val="single" w:sz="12" w:space="1" w:color="E0E0E0" w:themeColor="accent2" w:themeTint="66"/>
      </w:pBdr>
      <w:spacing w:before="480" w:after="240"/>
      <w:outlineLvl w:val="0"/>
    </w:pPr>
    <w:rPr>
      <w:rFonts w:eastAsiaTheme="majorEastAsia" w:cstheme="majorBidi"/>
      <w:b/>
      <w:bCs/>
      <w:color w:val="5F5F5F" w:themeColor="accent5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5F4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B2B2B2" w:themeColor="accent2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5F48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858585" w:themeColor="accent2" w:themeShade="BF"/>
      <w:sz w:val="24"/>
      <w:lang w:eastAsia="es-A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5F4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2B2B2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6A5F48"/>
    <w:rPr>
      <w:rFonts w:eastAsiaTheme="majorEastAsia" w:cstheme="majorBidi"/>
      <w:b/>
      <w:bCs/>
      <w:color w:val="5F5F5F" w:themeColor="accent5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A5F48"/>
    <w:rPr>
      <w:rFonts w:eastAsiaTheme="majorEastAsia" w:cstheme="majorBidi"/>
      <w:b/>
      <w:bCs/>
      <w:color w:val="B2B2B2" w:themeColor="accent2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A5F48"/>
    <w:rPr>
      <w:rFonts w:eastAsiaTheme="majorEastAsia" w:cstheme="majorBidi"/>
      <w:b/>
      <w:bCs/>
      <w:color w:val="858585" w:themeColor="accent2" w:themeShade="BF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5F5F5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6A5F48"/>
    <w:pPr>
      <w:spacing w:after="300" w:line="240" w:lineRule="auto"/>
      <w:contextualSpacing/>
    </w:pPr>
    <w:rPr>
      <w:rFonts w:eastAsiaTheme="majorEastAsia" w:cstheme="majorBidi"/>
      <w:color w:val="858585" w:themeColor="accent2" w:themeShade="BF"/>
      <w:spacing w:val="5"/>
      <w:kern w:val="28"/>
      <w:sz w:val="144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A5F48"/>
    <w:rPr>
      <w:rFonts w:eastAsiaTheme="majorEastAsia" w:cstheme="majorBidi"/>
      <w:color w:val="858585" w:themeColor="accent2" w:themeShade="BF"/>
      <w:spacing w:val="5"/>
      <w:kern w:val="28"/>
      <w:sz w:val="144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5F48"/>
    <w:rPr>
      <w:rFonts w:asciiTheme="majorHAnsi" w:eastAsiaTheme="majorEastAsia" w:hAnsiTheme="majorHAnsi" w:cstheme="majorBidi"/>
      <w:b/>
      <w:bCs/>
      <w:i/>
      <w:iCs/>
      <w:color w:val="B2B2B2" w:themeColor="accent2"/>
    </w:rPr>
  </w:style>
  <w:style w:type="paragraph" w:styleId="Subttulo">
    <w:name w:val="Subtitle"/>
    <w:basedOn w:val="Normal"/>
    <w:next w:val="Normal"/>
    <w:link w:val="SubttuloCar"/>
    <w:uiPriority w:val="11"/>
    <w:qFormat/>
    <w:rsid w:val="006A5F48"/>
    <w:pPr>
      <w:numPr>
        <w:ilvl w:val="1"/>
      </w:numPr>
    </w:pPr>
    <w:rPr>
      <w:rFonts w:asciiTheme="majorHAnsi" w:eastAsiaTheme="majorEastAsia" w:hAnsiTheme="majorHAnsi" w:cstheme="majorBidi"/>
      <w:i/>
      <w:iCs/>
      <w:color w:val="B2B2B2" w:themeColor="accent2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A5F48"/>
    <w:rPr>
      <w:rFonts w:asciiTheme="majorHAnsi" w:eastAsiaTheme="majorEastAsia" w:hAnsiTheme="majorHAnsi" w:cstheme="majorBidi"/>
      <w:i/>
      <w:iCs/>
      <w:color w:val="B2B2B2" w:themeColor="accent2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6A5F48"/>
    <w:rPr>
      <w:b/>
      <w:bCs/>
      <w:i/>
      <w:iCs/>
      <w:color w:val="969696" w:themeColor="accent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96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onsuelo/Downloads/Plantilla_Word_60_-_Valor_Creativo/2007,%202010%20y%202013/Plantilla%2060%20-%202007,%202010%20y%202013%20-%20Valor%20Creativo.dotx" TargetMode="External"/></Relationships>
</file>

<file path=word/theme/theme1.xml><?xml version="1.0" encoding="utf-8"?>
<a:theme xmlns:a="http://schemas.openxmlformats.org/drawingml/2006/main" name="Tema de Offic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ADD308-8977-DC46-8DB1-1029E864E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60 - 2007, 2010 y 2013 - Valor Creativo.dotx</Template>
  <TotalTime>47</TotalTime>
  <Pages>9</Pages>
  <Words>803</Words>
  <Characters>4422</Characters>
  <Application>Microsoft Macintosh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LinksUpToDate>false</LinksUpToDate>
  <CharactersWithSpaces>5215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ValorCreativo.blogspot.com</dc:subject>
  <dc:creator>CASTAÑEDA PERDOMO MARICELA</dc:creator>
  <cp:lastModifiedBy>Usuario de Microsoft Office</cp:lastModifiedBy>
  <cp:revision>9</cp:revision>
  <cp:lastPrinted>2017-08-24T11:37:00Z</cp:lastPrinted>
  <dcterms:created xsi:type="dcterms:W3CDTF">2017-08-25T03:20:00Z</dcterms:created>
  <dcterms:modified xsi:type="dcterms:W3CDTF">2017-08-25T06:08:00Z</dcterms:modified>
</cp:coreProperties>
</file>